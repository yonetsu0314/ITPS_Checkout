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29"/>
        <w:gridCol w:w="4918"/>
        <w:gridCol w:w="1229"/>
        <w:gridCol w:w="2460"/>
      </w:tblGrid>
      <w:tr w:rsidR="00191217" w:rsidRPr="00006F41" w14:paraId="4E8B4D0E" w14:textId="77777777">
        <w:trPr>
          <w:cantSplit/>
        </w:trPr>
        <w:tc>
          <w:tcPr>
            <w:tcW w:w="614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DB2023A" w14:textId="77777777" w:rsidR="00191217" w:rsidRPr="00006F41" w:rsidRDefault="00191217">
            <w:pPr>
              <w:spacing w:before="160" w:line="240" w:lineRule="atLeast"/>
              <w:jc w:val="center"/>
              <w:rPr>
                <w:rFonts w:ascii="Meiryo UI" w:hAnsi="Meiryo UI"/>
              </w:rPr>
            </w:pPr>
            <w:r w:rsidRPr="00006F41">
              <w:rPr>
                <w:rFonts w:ascii="Meiryo UI" w:hAnsi="Meiryo UI" w:hint="eastAsia"/>
                <w:b/>
                <w:sz w:val="40"/>
              </w:rPr>
              <w:t>技</w:t>
            </w:r>
            <w:r w:rsidRPr="00006F41">
              <w:rPr>
                <w:rFonts w:ascii="Meiryo UI" w:hAnsi="Meiryo UI"/>
                <w:b/>
                <w:sz w:val="40"/>
              </w:rPr>
              <w:t xml:space="preserve">  </w:t>
            </w:r>
            <w:r w:rsidRPr="00006F41">
              <w:rPr>
                <w:rFonts w:ascii="Meiryo UI" w:hAnsi="Meiryo UI" w:hint="eastAsia"/>
                <w:b/>
                <w:sz w:val="40"/>
              </w:rPr>
              <w:t>術</w:t>
            </w:r>
            <w:r w:rsidRPr="00006F41">
              <w:rPr>
                <w:rFonts w:ascii="Meiryo UI" w:hAnsi="Meiryo UI"/>
                <w:b/>
                <w:sz w:val="40"/>
              </w:rPr>
              <w:t xml:space="preserve">  </w:t>
            </w:r>
            <w:r w:rsidRPr="00006F41">
              <w:rPr>
                <w:rFonts w:ascii="Meiryo UI" w:hAnsi="Meiryo UI" w:hint="eastAsia"/>
                <w:b/>
                <w:sz w:val="40"/>
              </w:rPr>
              <w:t>報</w:t>
            </w:r>
            <w:r w:rsidRPr="00006F41">
              <w:rPr>
                <w:rFonts w:ascii="Meiryo UI" w:hAnsi="Meiryo UI"/>
                <w:b/>
                <w:sz w:val="40"/>
              </w:rPr>
              <w:t xml:space="preserve">  </w:t>
            </w:r>
            <w:r w:rsidRPr="00006F41">
              <w:rPr>
                <w:rFonts w:ascii="Meiryo UI" w:hAnsi="Meiryo UI" w:hint="eastAsia"/>
                <w:b/>
                <w:sz w:val="40"/>
              </w:rPr>
              <w:t>告</w:t>
            </w:r>
            <w:r w:rsidRPr="00006F41">
              <w:rPr>
                <w:rFonts w:ascii="Meiryo UI" w:hAnsi="Meiryo UI"/>
                <w:b/>
                <w:sz w:val="40"/>
              </w:rPr>
              <w:t xml:space="preserve">  </w:t>
            </w:r>
            <w:r w:rsidRPr="00006F41">
              <w:rPr>
                <w:rFonts w:ascii="Meiryo UI" w:hAnsi="Meiryo UI" w:hint="eastAsia"/>
                <w:b/>
                <w:sz w:val="40"/>
              </w:rPr>
              <w:t>書</w:t>
            </w:r>
          </w:p>
        </w:tc>
        <w:tc>
          <w:tcPr>
            <w:tcW w:w="12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10C5E9C" w14:textId="77777777" w:rsidR="00191217" w:rsidRPr="00006F41" w:rsidRDefault="00191217">
            <w:pPr>
              <w:spacing w:line="240" w:lineRule="atLeast"/>
              <w:jc w:val="distribute"/>
              <w:rPr>
                <w:rFonts w:ascii="Meiryo UI" w:hAnsi="Meiryo UI"/>
              </w:rPr>
            </w:pPr>
            <w:r w:rsidRPr="00006F41">
              <w:rPr>
                <w:rFonts w:ascii="Meiryo UI" w:hAnsi="Meiryo UI" w:hint="eastAsia"/>
              </w:rPr>
              <w:t>作成日</w:t>
            </w:r>
          </w:p>
        </w:tc>
        <w:tc>
          <w:tcPr>
            <w:tcW w:w="24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96641C" w14:textId="2D0E865A" w:rsidR="00191217" w:rsidRPr="00006F41" w:rsidRDefault="00191217" w:rsidP="00A765D5">
            <w:pPr>
              <w:spacing w:line="240" w:lineRule="atLeast"/>
              <w:rPr>
                <w:rFonts w:ascii="Meiryo UI" w:hAnsi="Meiryo UI"/>
              </w:rPr>
            </w:pPr>
            <w:r w:rsidRPr="00006F41">
              <w:rPr>
                <w:rFonts w:ascii="Meiryo UI" w:hAnsi="Meiryo UI" w:hint="eastAsia"/>
              </w:rPr>
              <w:t>20</w:t>
            </w:r>
            <w:r w:rsidR="005E2760">
              <w:rPr>
                <w:rFonts w:ascii="Meiryo UI" w:hAnsi="Meiryo UI" w:hint="eastAsia"/>
              </w:rPr>
              <w:t>2</w:t>
            </w:r>
            <w:r w:rsidR="00123A57">
              <w:rPr>
                <w:rFonts w:ascii="Meiryo UI" w:hAnsi="Meiryo UI" w:hint="eastAsia"/>
              </w:rPr>
              <w:t>3</w:t>
            </w:r>
            <w:r w:rsidRPr="00006F41">
              <w:rPr>
                <w:rFonts w:ascii="Meiryo UI" w:hAnsi="Meiryo UI" w:hint="eastAsia"/>
              </w:rPr>
              <w:t>年</w:t>
            </w:r>
            <w:r w:rsidR="004B6FE7" w:rsidRPr="00006F41">
              <w:rPr>
                <w:rFonts w:ascii="Meiryo UI" w:hAnsi="Meiryo UI" w:hint="eastAsia"/>
              </w:rPr>
              <w:t>0</w:t>
            </w:r>
            <w:r w:rsidR="00123A57">
              <w:rPr>
                <w:rFonts w:ascii="Meiryo UI" w:hAnsi="Meiryo UI" w:hint="eastAsia"/>
              </w:rPr>
              <w:t>3</w:t>
            </w:r>
            <w:r w:rsidRPr="00006F41">
              <w:rPr>
                <w:rFonts w:ascii="Meiryo UI" w:hAnsi="Meiryo UI" w:hint="eastAsia"/>
              </w:rPr>
              <w:t>月</w:t>
            </w:r>
            <w:r w:rsidR="00123A57">
              <w:rPr>
                <w:rFonts w:ascii="Meiryo UI" w:hAnsi="Meiryo UI" w:hint="eastAsia"/>
              </w:rPr>
              <w:t>06</w:t>
            </w:r>
            <w:r w:rsidR="005E2760">
              <w:rPr>
                <w:rFonts w:ascii="Meiryo UI" w:hAnsi="Meiryo UI" w:hint="eastAsia"/>
              </w:rPr>
              <w:t>日</w:t>
            </w:r>
          </w:p>
        </w:tc>
      </w:tr>
      <w:tr w:rsidR="00191217" w:rsidRPr="00006F41" w14:paraId="10AA0DCB" w14:textId="77777777">
        <w:trPr>
          <w:cantSplit/>
        </w:trPr>
        <w:tc>
          <w:tcPr>
            <w:tcW w:w="6147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117E57B" w14:textId="77777777" w:rsidR="00191217" w:rsidRPr="00006F41" w:rsidRDefault="00191217">
            <w:pPr>
              <w:spacing w:line="240" w:lineRule="atLeast"/>
              <w:rPr>
                <w:rFonts w:ascii="Meiryo UI" w:hAnsi="Meiryo UI"/>
              </w:rPr>
            </w:pPr>
          </w:p>
        </w:tc>
        <w:tc>
          <w:tcPr>
            <w:tcW w:w="122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CCB7FE5" w14:textId="77777777" w:rsidR="00191217" w:rsidRPr="00006F41" w:rsidRDefault="00191217">
            <w:pPr>
              <w:spacing w:line="240" w:lineRule="atLeast"/>
              <w:jc w:val="distribute"/>
              <w:rPr>
                <w:rFonts w:ascii="Meiryo UI" w:hAnsi="Meiryo UI"/>
              </w:rPr>
            </w:pPr>
            <w:r w:rsidRPr="00006F41">
              <w:rPr>
                <w:rFonts w:ascii="Meiryo UI" w:hAnsi="Meiryo UI" w:hint="eastAsia"/>
              </w:rPr>
              <w:t>作成部署</w:t>
            </w:r>
          </w:p>
        </w:tc>
        <w:tc>
          <w:tcPr>
            <w:tcW w:w="2460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</w:tcPr>
          <w:p w14:paraId="45F6305C" w14:textId="39A399F8" w:rsidR="00191217" w:rsidRPr="00006F41" w:rsidRDefault="000209BC" w:rsidP="006243F0">
            <w:pPr>
              <w:spacing w:line="240" w:lineRule="atLeast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計量</w:t>
            </w:r>
            <w:r w:rsidR="004B6FE7" w:rsidRPr="00006F41">
              <w:rPr>
                <w:rFonts w:ascii="Meiryo UI" w:hAnsi="Meiryo UI"/>
              </w:rPr>
              <w:t>開発</w:t>
            </w:r>
            <w:r>
              <w:rPr>
                <w:rFonts w:ascii="Meiryo UI" w:hAnsi="Meiryo UI" w:hint="eastAsia"/>
              </w:rPr>
              <w:t>三</w:t>
            </w:r>
            <w:r w:rsidR="004B6FE7" w:rsidRPr="00006F41">
              <w:rPr>
                <w:rFonts w:ascii="Meiryo UI" w:hAnsi="Meiryo UI" w:cs="ＭＳ 明朝" w:hint="eastAsia"/>
              </w:rPr>
              <w:t>課</w:t>
            </w:r>
          </w:p>
        </w:tc>
      </w:tr>
      <w:tr w:rsidR="00191217" w:rsidRPr="00006F41" w14:paraId="16F09377" w14:textId="77777777">
        <w:trPr>
          <w:cantSplit/>
        </w:trPr>
        <w:tc>
          <w:tcPr>
            <w:tcW w:w="6147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66DFEC73" w14:textId="77777777" w:rsidR="00191217" w:rsidRPr="00006F41" w:rsidRDefault="00191217">
            <w:pPr>
              <w:spacing w:line="240" w:lineRule="atLeast"/>
              <w:rPr>
                <w:rFonts w:ascii="Meiryo UI" w:hAnsi="Meiryo UI"/>
              </w:rPr>
            </w:pPr>
          </w:p>
        </w:tc>
        <w:tc>
          <w:tcPr>
            <w:tcW w:w="1229" w:type="dxa"/>
            <w:tcBorders>
              <w:left w:val="single" w:sz="6" w:space="0" w:color="auto"/>
              <w:bottom w:val="nil"/>
              <w:right w:val="nil"/>
            </w:tcBorders>
          </w:tcPr>
          <w:p w14:paraId="377EF176" w14:textId="77777777" w:rsidR="00191217" w:rsidRPr="00006F41" w:rsidRDefault="00191217">
            <w:pPr>
              <w:spacing w:line="240" w:lineRule="atLeast"/>
              <w:jc w:val="distribute"/>
              <w:rPr>
                <w:rFonts w:ascii="Meiryo UI" w:hAnsi="Meiryo UI"/>
              </w:rPr>
            </w:pPr>
            <w:r w:rsidRPr="00006F41">
              <w:rPr>
                <w:rFonts w:ascii="Meiryo UI" w:hAnsi="Meiryo UI" w:hint="eastAsia"/>
              </w:rPr>
              <w:t>作成者</w:t>
            </w:r>
          </w:p>
        </w:tc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1C02151C" w14:textId="77777777" w:rsidR="00191217" w:rsidRPr="00006F41" w:rsidRDefault="004B6FE7">
            <w:pPr>
              <w:spacing w:line="240" w:lineRule="atLeast"/>
              <w:rPr>
                <w:rFonts w:ascii="Meiryo UI" w:hAnsi="Meiryo UI"/>
              </w:rPr>
            </w:pPr>
            <w:r w:rsidRPr="00006F41">
              <w:rPr>
                <w:rFonts w:ascii="Meiryo UI" w:hAnsi="Meiryo UI" w:hint="eastAsia"/>
              </w:rPr>
              <w:t>米津道彦</w:t>
            </w:r>
          </w:p>
        </w:tc>
      </w:tr>
      <w:tr w:rsidR="00191217" w:rsidRPr="00006F41" w14:paraId="28DD1F84" w14:textId="77777777">
        <w:trPr>
          <w:cantSplit/>
        </w:trPr>
        <w:tc>
          <w:tcPr>
            <w:tcW w:w="1229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2655E9DD" w14:textId="77777777" w:rsidR="00191217" w:rsidRPr="00006F41" w:rsidRDefault="00191217">
            <w:pPr>
              <w:spacing w:after="120" w:line="480" w:lineRule="atLeast"/>
              <w:jc w:val="distribute"/>
              <w:rPr>
                <w:rFonts w:ascii="Meiryo UI" w:hAnsi="Meiryo UI"/>
              </w:rPr>
            </w:pPr>
            <w:r w:rsidRPr="00006F41">
              <w:rPr>
                <w:rFonts w:ascii="Meiryo UI" w:hAnsi="Meiryo UI" w:hint="eastAsia"/>
              </w:rPr>
              <w:t>タイトル</w:t>
            </w:r>
          </w:p>
        </w:tc>
        <w:tc>
          <w:tcPr>
            <w:tcW w:w="8607" w:type="dxa"/>
            <w:gridSpan w:val="3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8F98E83" w14:textId="1779B36D" w:rsidR="00191217" w:rsidRPr="00006F41" w:rsidRDefault="00123A57" w:rsidP="0075797C">
            <w:pPr>
              <w:spacing w:after="120" w:line="480" w:lineRule="atLeast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ITPS Checkout （RCUソフトのチェックアウト用ツール）</w:t>
            </w:r>
          </w:p>
        </w:tc>
      </w:tr>
    </w:tbl>
    <w:p w14:paraId="460EE252" w14:textId="345D65BD" w:rsidR="00191217" w:rsidRDefault="00191217">
      <w:pPr>
        <w:rPr>
          <w:rFonts w:ascii="Meiryo UI" w:hAnsi="Meiryo UI"/>
        </w:rPr>
      </w:pPr>
    </w:p>
    <w:p w14:paraId="0E63B8A6" w14:textId="6F62274F" w:rsidR="00022BE5" w:rsidRDefault="00123A57">
      <w:pPr>
        <w:rPr>
          <w:rFonts w:ascii="Meiryo UI" w:hAnsi="Meiryo UI"/>
        </w:rPr>
      </w:pPr>
      <w:r>
        <w:rPr>
          <w:rFonts w:ascii="Meiryo UI" w:hAnsi="Meiryo UI" w:hint="eastAsia"/>
        </w:rPr>
        <w:t>CCW-R/RV RCU用のjavaソフトをチェックアウトしてコンパイル可能な様に、ライブラリ 及び アプリケーションプログラムを集めるツール。</w:t>
      </w:r>
    </w:p>
    <w:p w14:paraId="36155178" w14:textId="77E1AB3F" w:rsidR="00E73F07" w:rsidRDefault="00123A57" w:rsidP="00E73F07">
      <w:pPr>
        <w:pStyle w:val="1"/>
      </w:pPr>
      <w:r>
        <w:rPr>
          <w:rFonts w:hint="eastAsia"/>
        </w:rPr>
        <w:t>概要</w:t>
      </w:r>
    </w:p>
    <w:p w14:paraId="7CE5611C" w14:textId="4C791537" w:rsidR="00E73F07" w:rsidRDefault="00E73F07" w:rsidP="00E73F07">
      <w:pPr>
        <w:pStyle w:val="1"/>
      </w:pPr>
      <w:r>
        <w:rPr>
          <w:rFonts w:hint="eastAsia"/>
        </w:rPr>
        <w:t>解決方法</w:t>
      </w:r>
    </w:p>
    <w:p w14:paraId="5EAE100E" w14:textId="77777777" w:rsidR="00F86DBA" w:rsidRPr="00F03A75" w:rsidRDefault="00F86DBA" w:rsidP="00F03A75">
      <w:pPr>
        <w:pStyle w:val="a0"/>
      </w:pPr>
    </w:p>
    <w:p w14:paraId="00684607" w14:textId="77777777" w:rsidR="00367852" w:rsidRDefault="00367852">
      <w:pPr>
        <w:widowControl/>
        <w:jc w:val="left"/>
        <w:rPr>
          <w:rFonts w:ascii="Meiryo UI" w:hAnsi="Meiryo UI"/>
        </w:rPr>
      </w:pPr>
      <w:r w:rsidRPr="00006F41">
        <w:rPr>
          <w:rFonts w:ascii="Meiryo UI" w:hAnsi="Meiryo UI"/>
        </w:rPr>
        <w:br w:type="page"/>
      </w:r>
    </w:p>
    <w:p w14:paraId="3B531C7C" w14:textId="77777777" w:rsidR="00367852" w:rsidRPr="00006F41" w:rsidRDefault="00367852" w:rsidP="00163B3A">
      <w:pPr>
        <w:pStyle w:val="a2"/>
        <w:ind w:leftChars="0" w:left="0" w:firstLineChars="0" w:firstLine="0"/>
        <w:rPr>
          <w:rFonts w:ascii="Meiryo UI" w:eastAsia="Meiryo UI" w:hAnsi="Meiryo UI"/>
        </w:rPr>
      </w:pPr>
    </w:p>
    <w:p w14:paraId="34C3B2F1" w14:textId="24F13A7F" w:rsidR="00E537D6" w:rsidRDefault="00E537D6" w:rsidP="00FB6883">
      <w:pPr>
        <w:pStyle w:val="a0"/>
        <w:ind w:firstLineChars="0" w:firstLine="0"/>
      </w:pPr>
    </w:p>
    <w:p w14:paraId="6917FB5B" w14:textId="5812BC61" w:rsidR="00AD1553" w:rsidRDefault="00AD1553" w:rsidP="00E537D6">
      <w:pPr>
        <w:pStyle w:val="a0"/>
      </w:pPr>
    </w:p>
    <w:p w14:paraId="61D1CBC6" w14:textId="48835268" w:rsidR="00AD1553" w:rsidRDefault="00AD1553" w:rsidP="00E537D6">
      <w:pPr>
        <w:pStyle w:val="a0"/>
      </w:pPr>
    </w:p>
    <w:sectPr w:rsidR="00AD1553" w:rsidSect="00123A57">
      <w:footerReference w:type="first" r:id="rId8"/>
      <w:pgSz w:w="11907" w:h="16840"/>
      <w:pgMar w:top="850" w:right="851" w:bottom="851" w:left="1418" w:header="567" w:footer="284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BB0C56" w14:textId="77777777" w:rsidR="00B5191A" w:rsidRDefault="00B5191A">
      <w:r>
        <w:separator/>
      </w:r>
    </w:p>
  </w:endnote>
  <w:endnote w:type="continuationSeparator" w:id="0">
    <w:p w14:paraId="57269336" w14:textId="77777777" w:rsidR="00B5191A" w:rsidRDefault="00B51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33B94" w14:textId="75CDF53F" w:rsidR="00392FCF" w:rsidRDefault="00392FCF" w:rsidP="00392FCF">
    <w:pPr>
      <w:pStyle w:val="aa"/>
      <w:jc w:val="center"/>
      <w:rPr>
        <w:rFonts w:ascii="ＭＳ ゴシック"/>
        <w:sz w:val="22"/>
      </w:rPr>
    </w:pPr>
    <w:r>
      <w:rPr>
        <w:rFonts w:ascii="ＭＳ ゴシック" w:hint="eastAsia"/>
        <w:sz w:val="22"/>
      </w:rPr>
      <w:t>－</w:t>
    </w:r>
    <w:r>
      <w:rPr>
        <w:rFonts w:ascii="ＭＳ ゴシック"/>
        <w:sz w:val="22"/>
      </w:rPr>
      <w:fldChar w:fldCharType="begin"/>
    </w:r>
    <w:r>
      <w:rPr>
        <w:rFonts w:ascii="ＭＳ ゴシック"/>
        <w:sz w:val="22"/>
      </w:rPr>
      <w:instrText xml:space="preserve"> PAGE  \* MERGEFORMAT </w:instrText>
    </w:r>
    <w:r>
      <w:rPr>
        <w:rFonts w:ascii="ＭＳ ゴシック"/>
        <w:sz w:val="22"/>
      </w:rPr>
      <w:fldChar w:fldCharType="separate"/>
    </w:r>
    <w:r>
      <w:rPr>
        <w:rFonts w:ascii="ＭＳ ゴシック"/>
        <w:sz w:val="22"/>
      </w:rPr>
      <w:t>2</w:t>
    </w:r>
    <w:r>
      <w:rPr>
        <w:rFonts w:ascii="ＭＳ ゴシック"/>
        <w:sz w:val="22"/>
      </w:rPr>
      <w:fldChar w:fldCharType="end"/>
    </w:r>
    <w:r>
      <w:rPr>
        <w:rFonts w:ascii="ＭＳ ゴシック" w:hint="eastAsia"/>
        <w:sz w:val="22"/>
      </w:rPr>
      <w:t>／</w:t>
    </w:r>
    <w:r>
      <w:rPr>
        <w:rFonts w:ascii="ＭＳ ゴシック"/>
        <w:sz w:val="22"/>
      </w:rPr>
      <w:fldChar w:fldCharType="begin"/>
    </w:r>
    <w:r>
      <w:rPr>
        <w:rFonts w:ascii="ＭＳ ゴシック"/>
        <w:sz w:val="22"/>
      </w:rPr>
      <w:instrText xml:space="preserve"> NUMPAGES  \* MERGEFORMAT </w:instrText>
    </w:r>
    <w:r>
      <w:rPr>
        <w:rFonts w:ascii="ＭＳ ゴシック"/>
        <w:sz w:val="22"/>
      </w:rPr>
      <w:fldChar w:fldCharType="separate"/>
    </w:r>
    <w:r>
      <w:rPr>
        <w:rFonts w:ascii="ＭＳ ゴシック"/>
        <w:sz w:val="22"/>
      </w:rPr>
      <w:t>3</w:t>
    </w:r>
    <w:r>
      <w:rPr>
        <w:rFonts w:ascii="ＭＳ ゴシック"/>
        <w:sz w:val="22"/>
      </w:rPr>
      <w:fldChar w:fldCharType="end"/>
    </w:r>
    <w:r>
      <w:rPr>
        <w:rFonts w:ascii="ＭＳ ゴシック" w:hint="eastAsia"/>
        <w:sz w:val="22"/>
      </w:rPr>
      <w:t>－</w:t>
    </w:r>
    <w:r>
      <w:rPr>
        <w:rFonts w:ascii="ＭＳ ゴシック"/>
        <w:sz w:val="22"/>
      </w:rPr>
      <w:t xml:space="preserve">                              </w:t>
    </w:r>
  </w:p>
  <w:p w14:paraId="5119EE5A" w14:textId="77777777" w:rsidR="00392FCF" w:rsidRDefault="00392FCF" w:rsidP="00392FCF">
    <w:pPr>
      <w:pStyle w:val="aa"/>
      <w:ind w:firstLine="220"/>
      <w:jc w:val="right"/>
      <w:rPr>
        <w:rFonts w:ascii="ＭＳ ゴシック"/>
      </w:rPr>
    </w:pPr>
    <w:r>
      <w:rPr>
        <w:rFonts w:ascii="ＭＳ ゴシック"/>
        <w:sz w:val="22"/>
      </w:rPr>
      <w:t>RDA00500</w:t>
    </w:r>
  </w:p>
  <w:p w14:paraId="41AE939B" w14:textId="20DA67D4" w:rsidR="004C44ED" w:rsidRDefault="004C44ED">
    <w:pPr>
      <w:pStyle w:val="aa"/>
    </w:pPr>
  </w:p>
  <w:p w14:paraId="73232A88" w14:textId="1895B0DB" w:rsidR="004C44ED" w:rsidRPr="00006F41" w:rsidRDefault="004C44ED">
    <w:pPr>
      <w:pStyle w:val="aa"/>
      <w:jc w:val="right"/>
      <w:rPr>
        <w:rFonts w:ascii="Meiryo UI" w:eastAsia="Meiryo UI" w:hAnsi="Meiryo U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16F21" w14:textId="77777777" w:rsidR="00B5191A" w:rsidRDefault="00B5191A">
      <w:r>
        <w:separator/>
      </w:r>
    </w:p>
  </w:footnote>
  <w:footnote w:type="continuationSeparator" w:id="0">
    <w:p w14:paraId="5E97EB80" w14:textId="77777777" w:rsidR="00B5191A" w:rsidRDefault="00B51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0C8831D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0"/>
        </w:tabs>
        <w:ind w:left="850" w:hanging="73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1247" w:hanging="39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1451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2097" w:hanging="425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22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947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372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797" w:hanging="425"/>
      </w:pPr>
      <w:rPr>
        <w:rFonts w:hint="eastAsia"/>
      </w:rPr>
    </w:lvl>
  </w:abstractNum>
  <w:abstractNum w:abstractNumId="1" w15:restartNumberingAfterBreak="0">
    <w:nsid w:val="29F60575"/>
    <w:multiLevelType w:val="hybridMultilevel"/>
    <w:tmpl w:val="1A5A7596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" w15:restartNumberingAfterBreak="0">
    <w:nsid w:val="427C5684"/>
    <w:multiLevelType w:val="hybridMultilevel"/>
    <w:tmpl w:val="B92EB0CC"/>
    <w:lvl w:ilvl="0" w:tplc="0409000D">
      <w:start w:val="1"/>
      <w:numFmt w:val="bullet"/>
      <w:lvlText w:val=""/>
      <w:lvlJc w:val="left"/>
      <w:pPr>
        <w:ind w:left="114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5" w:hanging="420"/>
      </w:pPr>
      <w:rPr>
        <w:rFonts w:ascii="Wingdings" w:hAnsi="Wingdings" w:hint="default"/>
      </w:rPr>
    </w:lvl>
  </w:abstractNum>
  <w:abstractNum w:abstractNumId="3" w15:restartNumberingAfterBreak="0">
    <w:nsid w:val="5AB235AB"/>
    <w:multiLevelType w:val="hybridMultilevel"/>
    <w:tmpl w:val="1A8E0DC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8BC4DBA"/>
    <w:multiLevelType w:val="hybridMultilevel"/>
    <w:tmpl w:val="25023B1C"/>
    <w:lvl w:ilvl="0" w:tplc="0409000F">
      <w:start w:val="1"/>
      <w:numFmt w:val="decimal"/>
      <w:lvlText w:val="%1."/>
      <w:lvlJc w:val="left"/>
      <w:pPr>
        <w:ind w:left="1460" w:hanging="420"/>
      </w:pPr>
    </w:lvl>
    <w:lvl w:ilvl="1" w:tplc="04090017" w:tentative="1">
      <w:start w:val="1"/>
      <w:numFmt w:val="aiueoFullWidth"/>
      <w:lvlText w:val="(%2)"/>
      <w:lvlJc w:val="left"/>
      <w:pPr>
        <w:ind w:left="18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00" w:hanging="420"/>
      </w:pPr>
    </w:lvl>
    <w:lvl w:ilvl="3" w:tplc="0409000F" w:tentative="1">
      <w:start w:val="1"/>
      <w:numFmt w:val="decimal"/>
      <w:lvlText w:val="%4."/>
      <w:lvlJc w:val="left"/>
      <w:pPr>
        <w:ind w:left="2720" w:hanging="420"/>
      </w:pPr>
    </w:lvl>
    <w:lvl w:ilvl="4" w:tplc="04090017" w:tentative="1">
      <w:start w:val="1"/>
      <w:numFmt w:val="aiueoFullWidth"/>
      <w:lvlText w:val="(%5)"/>
      <w:lvlJc w:val="left"/>
      <w:pPr>
        <w:ind w:left="31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60" w:hanging="420"/>
      </w:pPr>
    </w:lvl>
    <w:lvl w:ilvl="6" w:tplc="0409000F" w:tentative="1">
      <w:start w:val="1"/>
      <w:numFmt w:val="decimal"/>
      <w:lvlText w:val="%7."/>
      <w:lvlJc w:val="left"/>
      <w:pPr>
        <w:ind w:left="3980" w:hanging="420"/>
      </w:pPr>
    </w:lvl>
    <w:lvl w:ilvl="7" w:tplc="04090017" w:tentative="1">
      <w:start w:val="1"/>
      <w:numFmt w:val="aiueoFullWidth"/>
      <w:lvlText w:val="(%8)"/>
      <w:lvlJc w:val="left"/>
      <w:pPr>
        <w:ind w:left="44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20" w:hanging="420"/>
      </w:pPr>
    </w:lvl>
  </w:abstractNum>
  <w:num w:numId="1" w16cid:durableId="1904683161">
    <w:abstractNumId w:val="0"/>
  </w:num>
  <w:num w:numId="2" w16cid:durableId="536620829">
    <w:abstractNumId w:val="1"/>
  </w:num>
  <w:num w:numId="3" w16cid:durableId="1476993277">
    <w:abstractNumId w:val="3"/>
  </w:num>
  <w:num w:numId="4" w16cid:durableId="340662214">
    <w:abstractNumId w:val="2"/>
  </w:num>
  <w:num w:numId="5" w16cid:durableId="238561882">
    <w:abstractNumId w:val="4"/>
  </w:num>
  <w:num w:numId="6" w16cid:durableId="1989549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1200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defaultTabStop w:val="851"/>
  <w:drawingGridHorizontalSpacing w:val="20"/>
  <w:drawingGridVerticalSpacing w:val="120"/>
  <w:displayVerticalDrawingGridEvery w:val="3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Lay" w:val="YES"/>
    <w:docVar w:name="ValidCPLLPP" w:val="0"/>
    <w:docVar w:name="ViewGrid" w:val="0"/>
  </w:docVars>
  <w:rsids>
    <w:rsidRoot w:val="004B6FE7"/>
    <w:rsid w:val="00006F41"/>
    <w:rsid w:val="000209BC"/>
    <w:rsid w:val="00022BE5"/>
    <w:rsid w:val="00024340"/>
    <w:rsid w:val="00051591"/>
    <w:rsid w:val="00055851"/>
    <w:rsid w:val="000578BB"/>
    <w:rsid w:val="000729AC"/>
    <w:rsid w:val="000766B3"/>
    <w:rsid w:val="0009228D"/>
    <w:rsid w:val="00095F5B"/>
    <w:rsid w:val="00096839"/>
    <w:rsid w:val="000B6AED"/>
    <w:rsid w:val="001001CA"/>
    <w:rsid w:val="00104680"/>
    <w:rsid w:val="00123A57"/>
    <w:rsid w:val="00123FB1"/>
    <w:rsid w:val="00131394"/>
    <w:rsid w:val="00153362"/>
    <w:rsid w:val="001543D8"/>
    <w:rsid w:val="00163B3A"/>
    <w:rsid w:val="00165EA3"/>
    <w:rsid w:val="001714C3"/>
    <w:rsid w:val="00191217"/>
    <w:rsid w:val="001D46B0"/>
    <w:rsid w:val="001E5768"/>
    <w:rsid w:val="001F2A97"/>
    <w:rsid w:val="001F53DA"/>
    <w:rsid w:val="00203D85"/>
    <w:rsid w:val="00227D5F"/>
    <w:rsid w:val="00251EFF"/>
    <w:rsid w:val="002571E6"/>
    <w:rsid w:val="002623FE"/>
    <w:rsid w:val="00271629"/>
    <w:rsid w:val="00273DA8"/>
    <w:rsid w:val="0027543B"/>
    <w:rsid w:val="0027636A"/>
    <w:rsid w:val="00281FA6"/>
    <w:rsid w:val="002917BB"/>
    <w:rsid w:val="00293031"/>
    <w:rsid w:val="00296C36"/>
    <w:rsid w:val="002B1260"/>
    <w:rsid w:val="002D1B54"/>
    <w:rsid w:val="002D7597"/>
    <w:rsid w:val="002E0135"/>
    <w:rsid w:val="002E554F"/>
    <w:rsid w:val="0031524B"/>
    <w:rsid w:val="00316BAA"/>
    <w:rsid w:val="0032204B"/>
    <w:rsid w:val="00335B04"/>
    <w:rsid w:val="00343626"/>
    <w:rsid w:val="003552C5"/>
    <w:rsid w:val="00367852"/>
    <w:rsid w:val="00377444"/>
    <w:rsid w:val="00391E56"/>
    <w:rsid w:val="00392FCF"/>
    <w:rsid w:val="003C671B"/>
    <w:rsid w:val="003C7566"/>
    <w:rsid w:val="003D476B"/>
    <w:rsid w:val="003D58A6"/>
    <w:rsid w:val="003F15C8"/>
    <w:rsid w:val="003F6C01"/>
    <w:rsid w:val="0042602C"/>
    <w:rsid w:val="00442C4A"/>
    <w:rsid w:val="00464567"/>
    <w:rsid w:val="004A5E26"/>
    <w:rsid w:val="004B6FE7"/>
    <w:rsid w:val="004C44ED"/>
    <w:rsid w:val="004D5068"/>
    <w:rsid w:val="004F7B64"/>
    <w:rsid w:val="00507DA0"/>
    <w:rsid w:val="00550C48"/>
    <w:rsid w:val="00553FDF"/>
    <w:rsid w:val="005820A9"/>
    <w:rsid w:val="005857E9"/>
    <w:rsid w:val="005B4FA6"/>
    <w:rsid w:val="005B5AC7"/>
    <w:rsid w:val="005C07E6"/>
    <w:rsid w:val="005C2C3E"/>
    <w:rsid w:val="005C7430"/>
    <w:rsid w:val="005D245B"/>
    <w:rsid w:val="005D3FA4"/>
    <w:rsid w:val="005E2760"/>
    <w:rsid w:val="005E5259"/>
    <w:rsid w:val="005F19B5"/>
    <w:rsid w:val="005F224E"/>
    <w:rsid w:val="005F262A"/>
    <w:rsid w:val="006144AE"/>
    <w:rsid w:val="0061624F"/>
    <w:rsid w:val="006243F0"/>
    <w:rsid w:val="00637C40"/>
    <w:rsid w:val="006402A4"/>
    <w:rsid w:val="00646C43"/>
    <w:rsid w:val="00667B25"/>
    <w:rsid w:val="0067404E"/>
    <w:rsid w:val="006A5023"/>
    <w:rsid w:val="006D1555"/>
    <w:rsid w:val="006E080C"/>
    <w:rsid w:val="006E4A4A"/>
    <w:rsid w:val="006E59A1"/>
    <w:rsid w:val="006F15EF"/>
    <w:rsid w:val="006F759A"/>
    <w:rsid w:val="0070299F"/>
    <w:rsid w:val="007037D5"/>
    <w:rsid w:val="0070614C"/>
    <w:rsid w:val="00713E06"/>
    <w:rsid w:val="007171E8"/>
    <w:rsid w:val="00731680"/>
    <w:rsid w:val="0075797C"/>
    <w:rsid w:val="00771602"/>
    <w:rsid w:val="0078407C"/>
    <w:rsid w:val="007A5BB8"/>
    <w:rsid w:val="007B64ED"/>
    <w:rsid w:val="007C50AB"/>
    <w:rsid w:val="007C6040"/>
    <w:rsid w:val="007D366D"/>
    <w:rsid w:val="007D7785"/>
    <w:rsid w:val="007E40B1"/>
    <w:rsid w:val="00820DD8"/>
    <w:rsid w:val="008305D7"/>
    <w:rsid w:val="00836747"/>
    <w:rsid w:val="00862254"/>
    <w:rsid w:val="008743B7"/>
    <w:rsid w:val="0087789A"/>
    <w:rsid w:val="00886538"/>
    <w:rsid w:val="00894FBA"/>
    <w:rsid w:val="00896227"/>
    <w:rsid w:val="008A2C9A"/>
    <w:rsid w:val="008B11B0"/>
    <w:rsid w:val="008B46CA"/>
    <w:rsid w:val="009034C3"/>
    <w:rsid w:val="0093040E"/>
    <w:rsid w:val="00936FDE"/>
    <w:rsid w:val="00950456"/>
    <w:rsid w:val="009677A6"/>
    <w:rsid w:val="009740D1"/>
    <w:rsid w:val="00982B06"/>
    <w:rsid w:val="009F546C"/>
    <w:rsid w:val="009F6A3A"/>
    <w:rsid w:val="00A133C5"/>
    <w:rsid w:val="00A20CF5"/>
    <w:rsid w:val="00A2398A"/>
    <w:rsid w:val="00A27D70"/>
    <w:rsid w:val="00A27E8F"/>
    <w:rsid w:val="00A33B0B"/>
    <w:rsid w:val="00A765D5"/>
    <w:rsid w:val="00A830F7"/>
    <w:rsid w:val="00A867C6"/>
    <w:rsid w:val="00AB53B8"/>
    <w:rsid w:val="00AC224B"/>
    <w:rsid w:val="00AC5D5C"/>
    <w:rsid w:val="00AC6BBB"/>
    <w:rsid w:val="00AD1553"/>
    <w:rsid w:val="00AD2C58"/>
    <w:rsid w:val="00B119EA"/>
    <w:rsid w:val="00B17AB7"/>
    <w:rsid w:val="00B21679"/>
    <w:rsid w:val="00B24A70"/>
    <w:rsid w:val="00B47117"/>
    <w:rsid w:val="00B5191A"/>
    <w:rsid w:val="00B54DB8"/>
    <w:rsid w:val="00B61ED6"/>
    <w:rsid w:val="00B71EC9"/>
    <w:rsid w:val="00B76280"/>
    <w:rsid w:val="00B872DE"/>
    <w:rsid w:val="00B9763B"/>
    <w:rsid w:val="00BA1A0A"/>
    <w:rsid w:val="00BA4765"/>
    <w:rsid w:val="00BA7735"/>
    <w:rsid w:val="00BE1148"/>
    <w:rsid w:val="00C02B02"/>
    <w:rsid w:val="00C0395D"/>
    <w:rsid w:val="00C03BCD"/>
    <w:rsid w:val="00C70631"/>
    <w:rsid w:val="00C7307F"/>
    <w:rsid w:val="00C7498D"/>
    <w:rsid w:val="00CA25B3"/>
    <w:rsid w:val="00CA271E"/>
    <w:rsid w:val="00CB49CF"/>
    <w:rsid w:val="00CD3C31"/>
    <w:rsid w:val="00D12567"/>
    <w:rsid w:val="00D2685B"/>
    <w:rsid w:val="00D42B53"/>
    <w:rsid w:val="00D51665"/>
    <w:rsid w:val="00D65E09"/>
    <w:rsid w:val="00D87C00"/>
    <w:rsid w:val="00D97FB1"/>
    <w:rsid w:val="00DD7DB2"/>
    <w:rsid w:val="00DE3320"/>
    <w:rsid w:val="00DE6BEC"/>
    <w:rsid w:val="00DF0DE1"/>
    <w:rsid w:val="00E02D87"/>
    <w:rsid w:val="00E108CB"/>
    <w:rsid w:val="00E3538F"/>
    <w:rsid w:val="00E537D6"/>
    <w:rsid w:val="00E73F07"/>
    <w:rsid w:val="00E85F0A"/>
    <w:rsid w:val="00E91525"/>
    <w:rsid w:val="00E93A86"/>
    <w:rsid w:val="00E973F1"/>
    <w:rsid w:val="00EA7FF9"/>
    <w:rsid w:val="00EC04FD"/>
    <w:rsid w:val="00ED4026"/>
    <w:rsid w:val="00EE6C64"/>
    <w:rsid w:val="00F03A75"/>
    <w:rsid w:val="00F234BF"/>
    <w:rsid w:val="00F300AB"/>
    <w:rsid w:val="00F461CB"/>
    <w:rsid w:val="00F5085F"/>
    <w:rsid w:val="00F52652"/>
    <w:rsid w:val="00F56408"/>
    <w:rsid w:val="00F744EF"/>
    <w:rsid w:val="00F756C4"/>
    <w:rsid w:val="00F86DBA"/>
    <w:rsid w:val="00F87B9B"/>
    <w:rsid w:val="00F9192F"/>
    <w:rsid w:val="00F93D74"/>
    <w:rsid w:val="00FA06B2"/>
    <w:rsid w:val="00FA1089"/>
    <w:rsid w:val="00FB6883"/>
    <w:rsid w:val="00FD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074FD6"/>
  <w15:docId w15:val="{DD222F9F-EB25-4894-BDB1-46551442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0D1"/>
    <w:pPr>
      <w:widowControl w:val="0"/>
      <w:jc w:val="both"/>
    </w:pPr>
    <w:rPr>
      <w:rFonts w:eastAsia="Meiryo UI"/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rsid w:val="00E73F07"/>
    <w:pPr>
      <w:keepNext/>
      <w:keepLines/>
      <w:widowControl/>
      <w:numPr>
        <w:numId w:val="1"/>
      </w:numPr>
      <w:overflowPunct w:val="0"/>
      <w:topLinePunct/>
      <w:adjustRightInd w:val="0"/>
      <w:spacing w:before="120" w:after="60"/>
      <w:textAlignment w:val="baseline"/>
      <w:outlineLvl w:val="0"/>
    </w:pPr>
    <w:rPr>
      <w:rFonts w:ascii="Meiryo UI" w:hAnsi="Meiryo UI"/>
      <w:b/>
      <w:noProof/>
      <w:kern w:val="28"/>
      <w:sz w:val="32"/>
      <w:szCs w:val="32"/>
    </w:rPr>
  </w:style>
  <w:style w:type="paragraph" w:styleId="2">
    <w:name w:val="heading 2"/>
    <w:basedOn w:val="a"/>
    <w:next w:val="a1"/>
    <w:qFormat/>
    <w:rsid w:val="0093040E"/>
    <w:pPr>
      <w:keepNext/>
      <w:keepLines/>
      <w:widowControl/>
      <w:numPr>
        <w:ilvl w:val="1"/>
        <w:numId w:val="1"/>
      </w:numPr>
      <w:overflowPunct w:val="0"/>
      <w:topLinePunct/>
      <w:adjustRightInd w:val="0"/>
      <w:spacing w:before="160" w:after="120"/>
      <w:textAlignment w:val="baseline"/>
      <w:outlineLvl w:val="1"/>
    </w:pPr>
    <w:rPr>
      <w:rFonts w:ascii="Meiryo UI" w:hAnsi="Meiryo UI"/>
      <w:b/>
      <w:noProof/>
      <w:kern w:val="28"/>
      <w:sz w:val="28"/>
      <w:szCs w:val="28"/>
    </w:rPr>
  </w:style>
  <w:style w:type="paragraph" w:styleId="3">
    <w:name w:val="heading 3"/>
    <w:basedOn w:val="a"/>
    <w:next w:val="a2"/>
    <w:qFormat/>
    <w:rsid w:val="0093040E"/>
    <w:pPr>
      <w:keepNext/>
      <w:keepLines/>
      <w:widowControl/>
      <w:numPr>
        <w:ilvl w:val="2"/>
        <w:numId w:val="1"/>
      </w:numPr>
      <w:tabs>
        <w:tab w:val="left" w:pos="709"/>
      </w:tabs>
      <w:overflowPunct w:val="0"/>
      <w:topLinePunct/>
      <w:adjustRightInd w:val="0"/>
      <w:spacing w:before="120" w:after="60"/>
      <w:ind w:left="993" w:hanging="680"/>
      <w:textAlignment w:val="baseline"/>
      <w:outlineLvl w:val="2"/>
    </w:pPr>
    <w:rPr>
      <w:rFonts w:ascii="Meiryo UI" w:hAnsi="Meiryo UI"/>
      <w:b/>
      <w:noProof/>
      <w:kern w:val="28"/>
      <w:sz w:val="24"/>
    </w:rPr>
  </w:style>
  <w:style w:type="paragraph" w:styleId="4">
    <w:name w:val="heading 4"/>
    <w:basedOn w:val="a"/>
    <w:next w:val="a3"/>
    <w:qFormat/>
    <w:rsid w:val="0093040E"/>
    <w:pPr>
      <w:keepNext/>
      <w:keepLines/>
      <w:widowControl/>
      <w:numPr>
        <w:ilvl w:val="3"/>
        <w:numId w:val="1"/>
      </w:numPr>
      <w:overflowPunct w:val="0"/>
      <w:topLinePunct/>
      <w:adjustRightInd w:val="0"/>
      <w:spacing w:before="120" w:after="60"/>
      <w:ind w:left="1300" w:hanging="900"/>
      <w:jc w:val="left"/>
      <w:textAlignment w:val="baseline"/>
      <w:outlineLvl w:val="3"/>
    </w:pPr>
    <w:rPr>
      <w:rFonts w:ascii="Meiryo UI" w:hAnsi="Meiryo UI"/>
      <w:b/>
      <w:noProof/>
      <w:kern w:val="28"/>
      <w:sz w:val="22"/>
      <w:szCs w:val="22"/>
    </w:rPr>
  </w:style>
  <w:style w:type="paragraph" w:styleId="5">
    <w:name w:val="heading 5"/>
    <w:basedOn w:val="a"/>
    <w:next w:val="a3"/>
    <w:qFormat/>
    <w:rsid w:val="0093040E"/>
    <w:pPr>
      <w:keepNext/>
      <w:keepLines/>
      <w:widowControl/>
      <w:numPr>
        <w:ilvl w:val="4"/>
        <w:numId w:val="1"/>
      </w:numPr>
      <w:overflowPunct w:val="0"/>
      <w:topLinePunct/>
      <w:adjustRightInd w:val="0"/>
      <w:spacing w:before="100" w:after="100"/>
      <w:ind w:left="879"/>
      <w:textAlignment w:val="baseline"/>
      <w:outlineLvl w:val="4"/>
    </w:pPr>
    <w:rPr>
      <w:rFonts w:ascii="Meiryo UI" w:hAnsi="Meiryo UI"/>
      <w:b/>
      <w:noProof/>
      <w:kern w:val="28"/>
      <w:sz w:val="22"/>
      <w:szCs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0">
    <w:name w:val="インデント１"/>
    <w:basedOn w:val="a"/>
    <w:pPr>
      <w:adjustRightInd w:val="0"/>
      <w:ind w:firstLineChars="100" w:firstLine="200"/>
      <w:textAlignment w:val="baseline"/>
    </w:pPr>
    <w:rPr>
      <w:rFonts w:ascii="Arial" w:eastAsia="ＭＳ ゴシック" w:hAnsi="Arial" w:cs="Arial"/>
      <w:kern w:val="0"/>
      <w:sz w:val="20"/>
      <w:szCs w:val="20"/>
    </w:rPr>
  </w:style>
  <w:style w:type="paragraph" w:customStyle="1" w:styleId="a1">
    <w:name w:val="インデント２"/>
    <w:basedOn w:val="a"/>
    <w:pPr>
      <w:adjustRightInd w:val="0"/>
      <w:ind w:leftChars="250" w:left="525" w:firstLineChars="100" w:firstLine="200"/>
      <w:textAlignment w:val="baseline"/>
    </w:pPr>
    <w:rPr>
      <w:rFonts w:ascii="Arial" w:eastAsia="ＭＳ ゴシック" w:hAnsi="Arial"/>
      <w:kern w:val="0"/>
      <w:sz w:val="20"/>
      <w:szCs w:val="20"/>
    </w:rPr>
  </w:style>
  <w:style w:type="paragraph" w:customStyle="1" w:styleId="a2">
    <w:name w:val="インデント３"/>
    <w:basedOn w:val="a"/>
    <w:pPr>
      <w:adjustRightInd w:val="0"/>
      <w:ind w:leftChars="400" w:left="840" w:firstLineChars="100" w:firstLine="200"/>
      <w:textAlignment w:val="baseline"/>
    </w:pPr>
    <w:rPr>
      <w:rFonts w:ascii="Arial" w:eastAsia="ＭＳ ゴシック" w:hAnsi="Arial"/>
      <w:kern w:val="0"/>
      <w:sz w:val="20"/>
      <w:szCs w:val="20"/>
    </w:rPr>
  </w:style>
  <w:style w:type="paragraph" w:customStyle="1" w:styleId="a3">
    <w:name w:val="インデント４"/>
    <w:basedOn w:val="a"/>
    <w:pPr>
      <w:adjustRightInd w:val="0"/>
      <w:ind w:leftChars="470" w:left="987" w:firstLineChars="100" w:firstLine="200"/>
      <w:textAlignment w:val="baseline"/>
    </w:pPr>
    <w:rPr>
      <w:rFonts w:ascii="Arial" w:eastAsia="ＭＳ ゴシック" w:hAnsi="Arial"/>
      <w:kern w:val="0"/>
      <w:sz w:val="20"/>
      <w:szCs w:val="20"/>
    </w:rPr>
  </w:style>
  <w:style w:type="paragraph" w:styleId="a7">
    <w:name w:val="Body Text"/>
    <w:basedOn w:val="a"/>
    <w:semiHidden/>
  </w:style>
  <w:style w:type="paragraph" w:styleId="a8">
    <w:name w:val="header"/>
    <w:basedOn w:val="a"/>
    <w:link w:val="a9"/>
    <w:uiPriority w:val="99"/>
    <w:pPr>
      <w:tabs>
        <w:tab w:val="center" w:pos="4252"/>
        <w:tab w:val="right" w:pos="8504"/>
      </w:tabs>
      <w:adjustRightInd w:val="0"/>
      <w:textAlignment w:val="baseline"/>
    </w:pPr>
    <w:rPr>
      <w:rFonts w:ascii="Arial" w:eastAsia="ＭＳ ゴシック" w:hAnsi="Arial"/>
      <w:kern w:val="0"/>
      <w:sz w:val="20"/>
      <w:szCs w:val="20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adjustRightInd w:val="0"/>
      <w:textAlignment w:val="baseline"/>
    </w:pPr>
    <w:rPr>
      <w:rFonts w:ascii="Arial" w:eastAsia="ＭＳ ゴシック" w:hAnsi="Arial"/>
      <w:kern w:val="0"/>
      <w:sz w:val="20"/>
      <w:szCs w:val="20"/>
    </w:rPr>
  </w:style>
  <w:style w:type="character" w:styleId="ac">
    <w:name w:val="page number"/>
    <w:basedOn w:val="a4"/>
    <w:semiHidden/>
  </w:style>
  <w:style w:type="character" w:customStyle="1" w:styleId="title4">
    <w:name w:val="title4"/>
    <w:rPr>
      <w:b/>
      <w:bCs/>
      <w:color w:val="00789F"/>
      <w:sz w:val="20"/>
      <w:szCs w:val="20"/>
    </w:rPr>
  </w:style>
  <w:style w:type="paragraph" w:styleId="11">
    <w:name w:val="toc 1"/>
    <w:basedOn w:val="a"/>
    <w:next w:val="a"/>
    <w:autoRedefine/>
    <w:semiHidden/>
  </w:style>
  <w:style w:type="paragraph" w:styleId="20">
    <w:name w:val="toc 2"/>
    <w:basedOn w:val="a"/>
    <w:next w:val="a"/>
    <w:autoRedefine/>
    <w:semiHidden/>
    <w:pPr>
      <w:ind w:leftChars="100" w:left="210"/>
    </w:pPr>
  </w:style>
  <w:style w:type="paragraph" w:styleId="30">
    <w:name w:val="toc 3"/>
    <w:basedOn w:val="a"/>
    <w:next w:val="a"/>
    <w:autoRedefine/>
    <w:semiHidden/>
    <w:pPr>
      <w:ind w:leftChars="200" w:left="420"/>
    </w:pPr>
  </w:style>
  <w:style w:type="paragraph" w:styleId="40">
    <w:name w:val="toc 4"/>
    <w:basedOn w:val="a"/>
    <w:next w:val="a"/>
    <w:autoRedefine/>
    <w:semiHidden/>
    <w:pPr>
      <w:ind w:leftChars="300" w:left="630"/>
    </w:pPr>
  </w:style>
  <w:style w:type="paragraph" w:styleId="50">
    <w:name w:val="toc 5"/>
    <w:basedOn w:val="a"/>
    <w:next w:val="a"/>
    <w:autoRedefine/>
    <w:semiHidden/>
    <w:pPr>
      <w:ind w:leftChars="400" w:left="840"/>
    </w:pPr>
  </w:style>
  <w:style w:type="paragraph" w:styleId="6">
    <w:name w:val="toc 6"/>
    <w:basedOn w:val="a"/>
    <w:next w:val="a"/>
    <w:autoRedefine/>
    <w:semiHidden/>
    <w:pPr>
      <w:ind w:leftChars="500" w:left="1050"/>
    </w:pPr>
  </w:style>
  <w:style w:type="paragraph" w:styleId="7">
    <w:name w:val="toc 7"/>
    <w:basedOn w:val="a"/>
    <w:next w:val="a"/>
    <w:autoRedefine/>
    <w:semiHidden/>
    <w:pPr>
      <w:ind w:leftChars="600" w:left="1260"/>
    </w:pPr>
  </w:style>
  <w:style w:type="paragraph" w:styleId="8">
    <w:name w:val="toc 8"/>
    <w:basedOn w:val="a"/>
    <w:next w:val="a"/>
    <w:autoRedefine/>
    <w:semiHidden/>
    <w:pPr>
      <w:ind w:leftChars="700" w:left="1470"/>
    </w:pPr>
  </w:style>
  <w:style w:type="paragraph" w:styleId="9">
    <w:name w:val="toc 9"/>
    <w:basedOn w:val="a"/>
    <w:next w:val="a"/>
    <w:autoRedefine/>
    <w:semiHidden/>
    <w:pPr>
      <w:ind w:leftChars="800" w:left="1680"/>
    </w:pPr>
  </w:style>
  <w:style w:type="character" w:styleId="ad">
    <w:name w:val="Hyperlink"/>
    <w:semiHidden/>
    <w:rPr>
      <w:color w:val="0000FF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F919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4"/>
    <w:link w:val="ae"/>
    <w:uiPriority w:val="99"/>
    <w:semiHidden/>
    <w:rsid w:val="00F9192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C0395D"/>
    <w:pPr>
      <w:ind w:leftChars="400" w:left="840"/>
    </w:pPr>
  </w:style>
  <w:style w:type="paragraph" w:styleId="Web">
    <w:name w:val="Normal (Web)"/>
    <w:basedOn w:val="a"/>
    <w:uiPriority w:val="99"/>
    <w:semiHidden/>
    <w:unhideWhenUsed/>
    <w:rsid w:val="00442C4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f1">
    <w:name w:val="Strong"/>
    <w:basedOn w:val="a4"/>
    <w:uiPriority w:val="22"/>
    <w:qFormat/>
    <w:rsid w:val="00335B04"/>
    <w:rPr>
      <w:b/>
      <w:bCs/>
    </w:rPr>
  </w:style>
  <w:style w:type="character" w:styleId="af2">
    <w:name w:val="FollowedHyperlink"/>
    <w:basedOn w:val="a4"/>
    <w:uiPriority w:val="99"/>
    <w:semiHidden/>
    <w:unhideWhenUsed/>
    <w:rsid w:val="00F234BF"/>
    <w:rPr>
      <w:color w:val="800080" w:themeColor="followedHyperlink"/>
      <w:u w:val="single"/>
    </w:rPr>
  </w:style>
  <w:style w:type="table" w:styleId="af3">
    <w:name w:val="Table Grid"/>
    <w:basedOn w:val="a5"/>
    <w:uiPriority w:val="59"/>
    <w:rsid w:val="00BA47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4"/>
    <w:link w:val="1"/>
    <w:rsid w:val="00E73F07"/>
    <w:rPr>
      <w:rFonts w:ascii="Meiryo UI" w:eastAsia="Meiryo UI" w:hAnsi="Meiryo UI"/>
      <w:b/>
      <w:noProof/>
      <w:kern w:val="28"/>
      <w:sz w:val="32"/>
      <w:szCs w:val="32"/>
    </w:rPr>
  </w:style>
  <w:style w:type="character" w:customStyle="1" w:styleId="a9">
    <w:name w:val="ヘッダー (文字)"/>
    <w:basedOn w:val="a4"/>
    <w:link w:val="a8"/>
    <w:uiPriority w:val="99"/>
    <w:rsid w:val="004C44ED"/>
    <w:rPr>
      <w:rFonts w:ascii="Arial" w:eastAsia="ＭＳ ゴシック" w:hAnsi="Arial"/>
    </w:rPr>
  </w:style>
  <w:style w:type="character" w:customStyle="1" w:styleId="ab">
    <w:name w:val="フッター (文字)"/>
    <w:basedOn w:val="a4"/>
    <w:link w:val="aa"/>
    <w:uiPriority w:val="99"/>
    <w:rsid w:val="004C44ED"/>
    <w:rPr>
      <w:rFonts w:ascii="Arial" w:eastAsia="ＭＳ ゴシック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5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147">
              <w:marLeft w:val="0"/>
              <w:marRight w:val="-36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474">
                  <w:marLeft w:val="450"/>
                  <w:marRight w:val="42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6839">
                      <w:marLeft w:val="0"/>
                      <w:marRight w:val="0"/>
                      <w:marTop w:val="0"/>
                      <w:marBottom w:val="9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689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B0B0B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8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1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19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425">
              <w:marLeft w:val="0"/>
              <w:marRight w:val="-36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789">
                  <w:marLeft w:val="450"/>
                  <w:marRight w:val="42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7329">
                      <w:marLeft w:val="0"/>
                      <w:marRight w:val="0"/>
                      <w:marTop w:val="0"/>
                      <w:marBottom w:val="9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71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B0B0B0"/>
                            <w:right w:val="none" w:sz="0" w:space="0" w:color="auto"/>
                          </w:divBdr>
                          <w:divsChild>
                            <w:div w:id="498468516">
                              <w:marLeft w:val="120"/>
                              <w:marRight w:val="12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700720">
                              <w:marLeft w:val="120"/>
                              <w:marRight w:val="12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netsu\AppData\Roaming\Microsoft\Templates\&#25216;&#34899;&#22577;&#21578;&#26360;.dot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4CA3A-2748-4F83-9FFD-173D8244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技術報告書.dot</Template>
  <TotalTime>168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１．目的</vt:lpstr>
      <vt:lpstr>１．目的</vt:lpstr>
    </vt:vector>
  </TitlesOfParts>
  <Company>（株）イシダ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１．目的</dc:title>
  <dc:creator>0558 米津  道彦 (ﾖﾈﾂ ﾐﾁﾋｺ)</dc:creator>
  <cp:lastModifiedBy>Michihiko Yonetsu</cp:lastModifiedBy>
  <cp:revision>14</cp:revision>
  <cp:lastPrinted>2022-05-13T06:49:00Z</cp:lastPrinted>
  <dcterms:created xsi:type="dcterms:W3CDTF">2022-05-13T02:47:00Z</dcterms:created>
  <dcterms:modified xsi:type="dcterms:W3CDTF">2024-12-26T00:24:00Z</dcterms:modified>
</cp:coreProperties>
</file>